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56BAF86E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16128499" w14:textId="77777777" w:rsidR="001B2ABD" w:rsidRDefault="001B2ABD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390BE29" wp14:editId="22DC106D">
                      <wp:extent cx="2122805" cy="2122805"/>
                      <wp:effectExtent l="19050" t="19050" r="29845" b="29845"/>
                      <wp:docPr id="2" name="Oval 2" title="Professional Headshot of Ma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2805" cy="212280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28D151C" id="Oval 2" o:spid="_x0000_s1026" alt="Title: Professional Headshot of Man" style="width:167.15pt;height:1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" strokecolor="#94b6d2 [3204]" strokeweight="5pt">
                      <v:fill r:id="rId7" o:title="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14:paraId="5F759368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3CA4F4F7" w14:textId="45A3313E" w:rsidR="001B2ABD" w:rsidRDefault="007F7A31" w:rsidP="001B2ABD">
            <w:pPr>
              <w:pStyle w:val="Title"/>
            </w:pPr>
            <w:r>
              <w:t>ARNAV GUPTA</w:t>
            </w:r>
          </w:p>
          <w:sdt>
            <w:sdtPr>
              <w:rPr>
                <w:spacing w:val="0"/>
                <w:w w:val="97"/>
              </w:rPr>
              <w:id w:val="2107002140"/>
              <w:placeholder>
                <w:docPart w:val="81F9E9FF44D74B1181A9636EA3D79595"/>
              </w:placeholder>
              <w:temporary/>
              <w:showingPlcHdr/>
              <w15:appearance w15:val="hidden"/>
            </w:sdtPr>
            <w:sdtEndPr>
              <w:rPr>
                <w:w w:val="86"/>
              </w:rPr>
            </w:sdtEndPr>
            <w:sdtContent>
              <w:p w14:paraId="1F568F0F" w14:textId="77777777" w:rsidR="001B2ABD" w:rsidRDefault="001B2ABD" w:rsidP="001B2ABD">
                <w:pPr>
                  <w:pStyle w:val="Subtitle"/>
                </w:pPr>
                <w:r w:rsidRPr="003E7BBD">
                  <w:rPr>
                    <w:spacing w:val="0"/>
                    <w:w w:val="97"/>
                  </w:rPr>
                  <w:t>JOB TITLE HER</w:t>
                </w:r>
                <w:r w:rsidRPr="003E7BBD">
                  <w:rPr>
                    <w:spacing w:val="13"/>
                    <w:w w:val="97"/>
                  </w:rPr>
                  <w:t>E</w:t>
                </w:r>
              </w:p>
            </w:sdtContent>
          </w:sdt>
        </w:tc>
      </w:tr>
      <w:tr w:rsidR="001B2ABD" w14:paraId="3CBD7224" w14:textId="77777777" w:rsidTr="001B2ABD">
        <w:tc>
          <w:tcPr>
            <w:tcW w:w="3600" w:type="dxa"/>
          </w:tcPr>
          <w:sdt>
            <w:sdtPr>
              <w:id w:val="-1711873194"/>
              <w:placeholder>
                <w:docPart w:val="70B13DBDABF14A47BB81F36F4A4D250C"/>
              </w:placeholder>
              <w:temporary/>
              <w:showingPlcHdr/>
              <w15:appearance w15:val="hidden"/>
            </w:sdtPr>
            <w:sdtContent>
              <w:p w14:paraId="5DD986D3" w14:textId="77777777" w:rsidR="001B2ABD" w:rsidRDefault="00036450" w:rsidP="0003645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72BC2C66" w14:textId="434EE00E" w:rsidR="00036450" w:rsidRDefault="005A79BE" w:rsidP="005A79BE">
            <w:r w:rsidRPr="005A79BE">
              <w:t xml:space="preserve">A highly motivated and detail-oriented Computer Science </w:t>
            </w:r>
            <w:r w:rsidR="00E63B31">
              <w:t xml:space="preserve">student </w:t>
            </w:r>
            <w:r w:rsidRPr="005A79BE">
              <w:t>with a strong foundation in programming, software development, and problem-solving. Seeking to apply my skills in coding, algorithms, and data structures to contribute effectively to a dynamic team. Passionate about learning new technologies, collaborating on innovative projects, and continuously improving my technical and professional skills. Eager to leverage my academic background and enthusiasm for technology in a challenging and growth-oriented role.</w:t>
            </w:r>
          </w:p>
          <w:p w14:paraId="38004B2D" w14:textId="77777777" w:rsidR="00036450" w:rsidRDefault="00036450" w:rsidP="00036450"/>
          <w:sdt>
            <w:sdtPr>
              <w:id w:val="-1954003311"/>
              <w:placeholder>
                <w:docPart w:val="B039D44CA573425EB13CC2027DFEF3AC"/>
              </w:placeholder>
              <w:temporary/>
              <w:showingPlcHdr/>
              <w15:appearance w15:val="hidden"/>
            </w:sdtPr>
            <w:sdtContent>
              <w:p w14:paraId="7E50DC94" w14:textId="77777777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6BF5CB9FAAE54A4C9698C9C4A3A20242"/>
              </w:placeholder>
              <w:temporary/>
              <w:showingPlcHdr/>
              <w15:appearance w15:val="hidden"/>
            </w:sdtPr>
            <w:sdtContent>
              <w:p w14:paraId="7F2B14CB" w14:textId="77777777" w:rsidR="004D3011" w:rsidRDefault="004D3011" w:rsidP="004D3011">
                <w:r w:rsidRPr="004D3011">
                  <w:t>PHONE:</w:t>
                </w:r>
              </w:p>
            </w:sdtContent>
          </w:sdt>
          <w:p w14:paraId="32C9B9D7" w14:textId="48777683" w:rsidR="004D3011" w:rsidRDefault="005A79BE" w:rsidP="004D3011">
            <w:r>
              <w:t>9958520963</w:t>
            </w:r>
          </w:p>
          <w:p w14:paraId="7FEB3DF3" w14:textId="77777777" w:rsidR="004D3011" w:rsidRPr="004D3011" w:rsidRDefault="004D3011" w:rsidP="004D3011"/>
          <w:sdt>
            <w:sdtPr>
              <w:id w:val="67859272"/>
              <w:placeholder>
                <w:docPart w:val="63EC349E773840D0B28CB8E0B33BD33D"/>
              </w:placeholder>
              <w:temporary/>
              <w:showingPlcHdr/>
              <w15:appearance w15:val="hidden"/>
            </w:sdtPr>
            <w:sdtContent>
              <w:p w14:paraId="7EB4931A" w14:textId="77777777" w:rsidR="004D3011" w:rsidRDefault="004D3011" w:rsidP="004D3011">
                <w:r w:rsidRPr="004D3011">
                  <w:t>WEBSITE:</w:t>
                </w:r>
              </w:p>
            </w:sdtContent>
          </w:sdt>
          <w:sdt>
            <w:sdtPr>
              <w:id w:val="-720132143"/>
              <w:placeholder>
                <w:docPart w:val="AD726D972E5A44E886BB86223ACF2C97"/>
              </w:placeholder>
              <w:temporary/>
              <w:showingPlcHdr/>
              <w15:appearance w15:val="hidden"/>
            </w:sdtPr>
            <w:sdtContent>
              <w:p w14:paraId="707C4826" w14:textId="77777777" w:rsidR="004D3011" w:rsidRDefault="00E4381A" w:rsidP="004D3011">
                <w:r>
                  <w:t>Website goes here</w:t>
                </w:r>
              </w:p>
            </w:sdtContent>
          </w:sdt>
          <w:p w14:paraId="6AE8D5CF" w14:textId="77777777" w:rsidR="004D3011" w:rsidRDefault="004D3011" w:rsidP="004D3011"/>
          <w:p w14:paraId="43298C34" w14:textId="77777777" w:rsidR="005A79BE" w:rsidRDefault="00D6018A" w:rsidP="005A79BE">
            <w:sdt>
              <w:sdtPr>
                <w:id w:val="-240260293"/>
                <w:placeholder>
                  <w:docPart w:val="D0AB7A07433641D088028885AC31B1DB"/>
                </w:placeholder>
                <w:temporary/>
                <w:showingPlcHdr/>
                <w15:appearance w15:val="hidden"/>
              </w:sdtPr>
              <w:sdtContent>
                <w:r w:rsidR="004D3011" w:rsidRPr="004D3011">
                  <w:t>EMAIL:</w:t>
                </w:r>
              </w:sdtContent>
            </w:sdt>
          </w:p>
          <w:p w14:paraId="092A813A" w14:textId="73DB465A" w:rsidR="005A79BE" w:rsidRDefault="00155D20" w:rsidP="005A79BE">
            <w:hyperlink r:id="rId8" w:history="1">
              <w:r w:rsidRPr="008503F7">
                <w:rPr>
                  <w:rStyle w:val="Hyperlink"/>
                </w:rPr>
                <w:t>arnavgupta232006@gmail.com</w:t>
              </w:r>
            </w:hyperlink>
          </w:p>
          <w:p w14:paraId="59BBB815" w14:textId="77777777" w:rsidR="00E63B31" w:rsidRDefault="00E63B31" w:rsidP="005A79BE"/>
          <w:p w14:paraId="24121C1C" w14:textId="5CC5B348" w:rsidR="00E63B31" w:rsidRDefault="00E63B31" w:rsidP="005A79BE">
            <w:r>
              <w:t>LINKED  IN:</w:t>
            </w:r>
          </w:p>
          <w:p w14:paraId="622691B9" w14:textId="7E45D7CD" w:rsidR="005A79BE" w:rsidRDefault="003E7BBD" w:rsidP="005A79BE">
            <w:hyperlink r:id="rId9" w:history="1">
              <w:r w:rsidRPr="003E7BBD">
                <w:rPr>
                  <w:rStyle w:val="Hyperlink"/>
                </w:rPr>
                <w:t>https://www.linkedin.</w:t>
              </w:r>
              <w:r w:rsidRPr="003E7BBD">
                <w:rPr>
                  <w:rStyle w:val="Hyperlink"/>
                </w:rPr>
                <w:t>c</w:t>
              </w:r>
              <w:r w:rsidRPr="003E7BBD">
                <w:rPr>
                  <w:rStyle w:val="Hyperlink"/>
                </w:rPr>
                <w:t>om/in/arnav-gupta-97612a28a/</w:t>
              </w:r>
            </w:hyperlink>
          </w:p>
          <w:p w14:paraId="139354EA" w14:textId="77777777" w:rsidR="003E7BBD" w:rsidRDefault="003E7BBD" w:rsidP="005A79BE"/>
          <w:p w14:paraId="5448CC0C" w14:textId="7CB14C8E" w:rsidR="004D3011" w:rsidRPr="00CB0055" w:rsidRDefault="00D6018A" w:rsidP="005A79BE">
            <w:sdt>
              <w:sdtPr>
                <w:id w:val="-1444214663"/>
                <w:placeholder>
                  <w:docPart w:val="73A2C9A066C749CE96E5C36A2A64E880"/>
                </w:placeholder>
                <w:temporary/>
                <w:showingPlcHdr/>
                <w15:appearance w15:val="hidden"/>
              </w:sdtPr>
              <w:sdtContent>
                <w:r w:rsidR="00CB0055" w:rsidRPr="005A79BE">
                  <w:rPr>
                    <w:b/>
                    <w:bCs/>
                    <w:color w:val="0070C0"/>
                    <w:sz w:val="28"/>
                    <w:szCs w:val="28"/>
                  </w:rPr>
                  <w:t>Hobbies</w:t>
                </w:r>
              </w:sdtContent>
            </w:sdt>
          </w:p>
          <w:p w14:paraId="07C8C13A" w14:textId="0053F808" w:rsidR="004D3011" w:rsidRDefault="003E7BBD" w:rsidP="004D3011">
            <w:r>
              <w:t xml:space="preserve">Coding </w:t>
            </w:r>
          </w:p>
          <w:p w14:paraId="3BA991E2" w14:textId="6DDFB152" w:rsidR="004D3011" w:rsidRDefault="004D3011" w:rsidP="004D3011"/>
          <w:sdt>
            <w:sdtPr>
              <w:id w:val="-1460640448"/>
              <w:placeholder>
                <w:docPart w:val="EBAEAA0CC3F944AA8823D71C639EBBB4"/>
              </w:placeholder>
              <w:temporary/>
              <w:showingPlcHdr/>
              <w15:appearance w15:val="hidden"/>
            </w:sdtPr>
            <w:sdtContent>
              <w:p w14:paraId="734E4D56" w14:textId="77777777" w:rsidR="004D3011" w:rsidRDefault="004D3011" w:rsidP="004D3011">
                <w:r w:rsidRPr="004D3011">
                  <w:t>Hobby #3</w:t>
                </w:r>
              </w:p>
            </w:sdtContent>
          </w:sdt>
          <w:sdt>
            <w:sdtPr>
              <w:id w:val="-1376452077"/>
              <w:placeholder>
                <w:docPart w:val="0DA5A429DE0146D78F45FAC53A9DF0D0"/>
              </w:placeholder>
              <w:temporary/>
              <w:showingPlcHdr/>
              <w15:appearance w15:val="hidden"/>
            </w:sdtPr>
            <w:sdtContent>
              <w:p w14:paraId="1DF9CBF6" w14:textId="77777777" w:rsidR="004D3011" w:rsidRPr="004D3011" w:rsidRDefault="004D3011" w:rsidP="004D3011">
                <w:r w:rsidRPr="004D3011">
                  <w:t>Hobby #4</w:t>
                </w:r>
              </w:p>
            </w:sdtContent>
          </w:sdt>
        </w:tc>
        <w:tc>
          <w:tcPr>
            <w:tcW w:w="720" w:type="dxa"/>
          </w:tcPr>
          <w:p w14:paraId="13126F9E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E8D36AD2EBAD41EEA00A6DD7AA3AC7DD"/>
              </w:placeholder>
              <w:temporary/>
              <w:showingPlcHdr/>
              <w15:appearance w15:val="hidden"/>
            </w:sdtPr>
            <w:sdtContent>
              <w:p w14:paraId="4550AC4E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42EF171C" w14:textId="33BD078B" w:rsidR="00036450" w:rsidRPr="00036450" w:rsidRDefault="00155D20" w:rsidP="00B359E4">
            <w:pPr>
              <w:pStyle w:val="Heading4"/>
            </w:pPr>
            <w:r>
              <w:t xml:space="preserve">The Millennium School Noida </w:t>
            </w:r>
          </w:p>
          <w:p w14:paraId="695660CA" w14:textId="7C4BDC0C" w:rsidR="00036450" w:rsidRPr="00B359E4" w:rsidRDefault="00EE1154" w:rsidP="00B359E4">
            <w:pPr>
              <w:pStyle w:val="Date"/>
            </w:pPr>
            <w:r>
              <w:t>2009-2023</w:t>
            </w:r>
          </w:p>
          <w:p w14:paraId="7E21504D" w14:textId="6C57A684" w:rsidR="00036450" w:rsidRDefault="00EE1154" w:rsidP="00036450">
            <w:r>
              <w:t>10</w:t>
            </w:r>
            <w:r w:rsidRPr="00EE1154">
              <w:rPr>
                <w:vertAlign w:val="superscript"/>
              </w:rPr>
              <w:t>th</w:t>
            </w:r>
            <w:r>
              <w:t xml:space="preserve"> =97%</w:t>
            </w:r>
          </w:p>
          <w:p w14:paraId="71954A86" w14:textId="13CD35A3" w:rsidR="00EE1154" w:rsidRDefault="00EE1154" w:rsidP="00036450">
            <w:r>
              <w:t>12</w:t>
            </w:r>
            <w:r w:rsidRPr="00EE1154">
              <w:rPr>
                <w:vertAlign w:val="superscript"/>
              </w:rPr>
              <w:t>th</w:t>
            </w:r>
            <w:r>
              <w:t xml:space="preserve"> =84%</w:t>
            </w:r>
          </w:p>
          <w:p w14:paraId="5F1295D4" w14:textId="744251D4" w:rsidR="00036450" w:rsidRDefault="00036450" w:rsidP="00B359E4">
            <w:pPr>
              <w:pStyle w:val="Heading4"/>
            </w:pPr>
          </w:p>
          <w:p w14:paraId="66E3F430" w14:textId="77777777" w:rsidR="00EE1154" w:rsidRDefault="00EE1154" w:rsidP="00036450">
            <w:r>
              <w:t>Manipal University Jaipur</w:t>
            </w:r>
          </w:p>
          <w:p w14:paraId="2E30209F" w14:textId="77777777" w:rsidR="00EE1154" w:rsidRDefault="00EE1154" w:rsidP="00036450">
            <w:r>
              <w:t>2023-2027</w:t>
            </w:r>
          </w:p>
          <w:p w14:paraId="23E4B56C" w14:textId="3CF945F0" w:rsidR="00036450" w:rsidRDefault="00036450" w:rsidP="00036450"/>
          <w:sdt>
            <w:sdtPr>
              <w:id w:val="1001553383"/>
              <w:placeholder>
                <w:docPart w:val="EECD9DD427464E35A01EF5722F3A0377"/>
              </w:placeholder>
              <w:temporary/>
              <w:showingPlcHdr/>
              <w15:appearance w15:val="hidden"/>
            </w:sdtPr>
            <w:sdtContent>
              <w:p w14:paraId="1810A49D" w14:textId="77777777" w:rsidR="00036450" w:rsidRDefault="00036450" w:rsidP="00036450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5187CD3D" w14:textId="77777777" w:rsidR="00036450" w:rsidRDefault="00D6018A" w:rsidP="00B359E4">
            <w:pPr>
              <w:pStyle w:val="Heading4"/>
              <w:rPr>
                <w:bCs/>
              </w:rPr>
            </w:pPr>
            <w:sdt>
              <w:sdtPr>
                <w:id w:val="-1315797015"/>
                <w:placeholder>
                  <w:docPart w:val="16FCA428083845389C0F545A8086F501"/>
                </w:placeholder>
                <w:temporary/>
                <w:showingPlcHdr/>
                <w15:appearance w15:val="hidden"/>
              </w:sdtPr>
              <w:sdtContent>
                <w:r w:rsidR="00036450" w:rsidRPr="00036450">
                  <w:t>[Company Name]</w:t>
                </w:r>
              </w:sdtContent>
            </w:sdt>
            <w:r w:rsidR="00036450">
              <w:t xml:space="preserve"> </w:t>
            </w:r>
            <w:r w:rsidR="00036450" w:rsidRPr="00036450">
              <w:t xml:space="preserve"> </w:t>
            </w:r>
            <w:sdt>
              <w:sdtPr>
                <w:id w:val="-1167319978"/>
                <w:placeholder>
                  <w:docPart w:val="D65958EE7C1C4B06BB76D441FA93D579"/>
                </w:placeholder>
                <w:temporary/>
                <w:showingPlcHdr/>
                <w15:appearance w15:val="hidden"/>
              </w:sdtPr>
              <w:sdtEndPr>
                <w:rPr>
                  <w:bCs/>
                </w:rPr>
              </w:sdtEndPr>
              <w:sdtContent>
                <w:r w:rsidR="00036450" w:rsidRPr="00036450">
                  <w:t>[Job Title]</w:t>
                </w:r>
              </w:sdtContent>
            </w:sdt>
          </w:p>
          <w:p w14:paraId="61D96B75" w14:textId="77777777" w:rsidR="00036450" w:rsidRPr="00036450" w:rsidRDefault="00D6018A" w:rsidP="00B359E4">
            <w:pPr>
              <w:pStyle w:val="Date"/>
            </w:pPr>
            <w:sdt>
              <w:sdtPr>
                <w:id w:val="157580464"/>
                <w:placeholder>
                  <w:docPart w:val="D3A294679B48470DA76D56A80652E858"/>
                </w:placeholder>
                <w:temporary/>
                <w:showingPlcHdr/>
                <w15:appearance w15:val="hidden"/>
              </w:sdtPr>
              <w:sdtContent>
                <w:r w:rsidR="00036450" w:rsidRPr="00036450">
                  <w:t>[Dates From]</w:t>
                </w:r>
              </w:sdtContent>
            </w:sdt>
            <w:r w:rsidR="00036450" w:rsidRPr="00036450">
              <w:t>–</w:t>
            </w:r>
            <w:sdt>
              <w:sdtPr>
                <w:id w:val="-1101104884"/>
                <w:placeholder>
                  <w:docPart w:val="3DE7A5EEE4A3496DBB5FDED496444E6A"/>
                </w:placeholder>
                <w:temporary/>
                <w:showingPlcHdr/>
                <w15:appearance w15:val="hidden"/>
              </w:sdtPr>
              <w:sdtContent>
                <w:r w:rsidR="00036450" w:rsidRPr="00036450">
                  <w:t>[To]</w:t>
                </w:r>
              </w:sdtContent>
            </w:sdt>
          </w:p>
          <w:p w14:paraId="6CFC6096" w14:textId="77777777" w:rsidR="00036450" w:rsidRDefault="00D6018A" w:rsidP="00036450">
            <w:sdt>
              <w:sdtPr>
                <w:id w:val="2029511879"/>
                <w:placeholder>
                  <w:docPart w:val="582CF2FA967049078DC16315831CA372"/>
                </w:placeholder>
                <w:temporary/>
                <w:showingPlcHdr/>
                <w15:appearance w15:val="hidden"/>
              </w:sdtPr>
              <w:sdtContent>
                <w:r w:rsidR="00036450" w:rsidRPr="00036450">
                  <w:t>[Describe your responsibilities and achievements in terms of impact and results. Use examples but keep in short.]</w:t>
                </w:r>
              </w:sdtContent>
            </w:sdt>
            <w:r w:rsidR="00036450" w:rsidRPr="00036450">
              <w:t xml:space="preserve"> </w:t>
            </w:r>
          </w:p>
          <w:p w14:paraId="291248B7" w14:textId="77777777" w:rsidR="004D3011" w:rsidRDefault="004D3011" w:rsidP="00036450"/>
          <w:p w14:paraId="3D7C4F73" w14:textId="77777777" w:rsidR="004D3011" w:rsidRPr="004D3011" w:rsidRDefault="00D6018A" w:rsidP="00B359E4">
            <w:pPr>
              <w:pStyle w:val="Heading4"/>
              <w:rPr>
                <w:bCs/>
              </w:rPr>
            </w:pPr>
            <w:sdt>
              <w:sdtPr>
                <w:id w:val="1349680342"/>
                <w:placeholder>
                  <w:docPart w:val="2FDCBF3BEC8D42758791E8BB446842FB"/>
                </w:placeholder>
                <w:temporary/>
                <w:showingPlcHdr/>
                <w15:appearance w15:val="hidden"/>
              </w:sdtPr>
              <w:sdtContent>
                <w:r w:rsidR="004D3011" w:rsidRPr="004D3011">
                  <w:t>[Company Name]</w:t>
                </w:r>
              </w:sdtContent>
            </w:sdt>
            <w:r w:rsidR="004D3011" w:rsidRPr="004D3011">
              <w:t xml:space="preserve">  </w:t>
            </w:r>
            <w:sdt>
              <w:sdtPr>
                <w:id w:val="1901015838"/>
                <w:placeholder>
                  <w:docPart w:val="B13DF57282B34DFF8144B83066734B14"/>
                </w:placeholder>
                <w:temporary/>
                <w:showingPlcHdr/>
                <w15:appearance w15:val="hidden"/>
              </w:sdtPr>
              <w:sdtEndPr>
                <w:rPr>
                  <w:bCs/>
                </w:rPr>
              </w:sdtEndPr>
              <w:sdtContent>
                <w:r w:rsidR="004D3011" w:rsidRPr="004D3011">
                  <w:t>[Job Title]</w:t>
                </w:r>
              </w:sdtContent>
            </w:sdt>
          </w:p>
          <w:p w14:paraId="6500C6BE" w14:textId="77777777" w:rsidR="004D3011" w:rsidRPr="004D3011" w:rsidRDefault="00D6018A" w:rsidP="00B359E4">
            <w:pPr>
              <w:pStyle w:val="Date"/>
            </w:pPr>
            <w:sdt>
              <w:sdtPr>
                <w:id w:val="1427539568"/>
                <w:placeholder>
                  <w:docPart w:val="10639F7EF7A04F80924621889A8111DF"/>
                </w:placeholder>
                <w:temporary/>
                <w:showingPlcHdr/>
                <w15:appearance w15:val="hidden"/>
              </w:sdtPr>
              <w:sdtContent>
                <w:r w:rsidR="004D3011" w:rsidRPr="004D3011">
                  <w:t>[Dates From]</w:t>
                </w:r>
              </w:sdtContent>
            </w:sdt>
            <w:r w:rsidR="004D3011" w:rsidRPr="004D3011">
              <w:t>–</w:t>
            </w:r>
            <w:sdt>
              <w:sdtPr>
                <w:id w:val="-1046213544"/>
                <w:placeholder>
                  <w:docPart w:val="2E9889DEDA0B4F47B98C074EE1F2F196"/>
                </w:placeholder>
                <w:temporary/>
                <w:showingPlcHdr/>
                <w15:appearance w15:val="hidden"/>
              </w:sdtPr>
              <w:sdtContent>
                <w:r w:rsidR="004D3011" w:rsidRPr="004D3011">
                  <w:t>[To]</w:t>
                </w:r>
              </w:sdtContent>
            </w:sdt>
          </w:p>
          <w:p w14:paraId="69D54A4D" w14:textId="77777777" w:rsidR="004D3011" w:rsidRPr="004D3011" w:rsidRDefault="00D6018A" w:rsidP="004D3011">
            <w:sdt>
              <w:sdtPr>
                <w:id w:val="-448162616"/>
                <w:placeholder>
                  <w:docPart w:val="2436127C8F134BDCAC57F3E617B30AC5"/>
                </w:placeholder>
                <w:temporary/>
                <w:showingPlcHdr/>
                <w15:appearance w15:val="hidden"/>
              </w:sdtPr>
              <w:sdtContent>
                <w:r w:rsidR="00036450" w:rsidRPr="004D3011">
                  <w:t>[Describe your responsibilities and achievements in terms of impact and results. Use examples but keep in short.]</w:t>
                </w:r>
              </w:sdtContent>
            </w:sdt>
            <w:r w:rsidR="00036450" w:rsidRPr="004D3011">
              <w:t xml:space="preserve"> </w:t>
            </w:r>
          </w:p>
          <w:p w14:paraId="36905FAA" w14:textId="77777777" w:rsidR="004D3011" w:rsidRDefault="004D3011" w:rsidP="00036450"/>
          <w:p w14:paraId="5BB2C19E" w14:textId="77777777" w:rsidR="004D3011" w:rsidRPr="004D3011" w:rsidRDefault="00D6018A" w:rsidP="00B359E4">
            <w:pPr>
              <w:pStyle w:val="Heading4"/>
              <w:rPr>
                <w:bCs/>
              </w:rPr>
            </w:pPr>
            <w:sdt>
              <w:sdtPr>
                <w:id w:val="1676228846"/>
                <w:placeholder>
                  <w:docPart w:val="9B831638B1AC4554A0F0C0956C3BCB82"/>
                </w:placeholder>
                <w:temporary/>
                <w:showingPlcHdr/>
                <w15:appearance w15:val="hidden"/>
              </w:sdtPr>
              <w:sdtContent>
                <w:r w:rsidR="004D3011" w:rsidRPr="004D3011">
                  <w:t>[Company Name]</w:t>
                </w:r>
              </w:sdtContent>
            </w:sdt>
            <w:r w:rsidR="004D3011" w:rsidRPr="004D3011">
              <w:t xml:space="preserve">  </w:t>
            </w:r>
            <w:sdt>
              <w:sdtPr>
                <w:id w:val="1107463904"/>
                <w:placeholder>
                  <w:docPart w:val="FDBF76689D1D422B81A43F5537F45916"/>
                </w:placeholder>
                <w:temporary/>
                <w:showingPlcHdr/>
                <w15:appearance w15:val="hidden"/>
              </w:sdtPr>
              <w:sdtEndPr>
                <w:rPr>
                  <w:bCs/>
                </w:rPr>
              </w:sdtEndPr>
              <w:sdtContent>
                <w:r w:rsidR="004D3011" w:rsidRPr="004D3011">
                  <w:t>[Job Title]</w:t>
                </w:r>
              </w:sdtContent>
            </w:sdt>
          </w:p>
          <w:p w14:paraId="73BAA176" w14:textId="77777777" w:rsidR="004D3011" w:rsidRPr="004D3011" w:rsidRDefault="00D6018A" w:rsidP="00B359E4">
            <w:pPr>
              <w:pStyle w:val="Date"/>
            </w:pPr>
            <w:sdt>
              <w:sdtPr>
                <w:id w:val="-1949918139"/>
                <w:placeholder>
                  <w:docPart w:val="B4208106CCBC406A9227968F9DEF09B6"/>
                </w:placeholder>
                <w:temporary/>
                <w:showingPlcHdr/>
                <w15:appearance w15:val="hidden"/>
              </w:sdtPr>
              <w:sdtContent>
                <w:r w:rsidR="004D3011" w:rsidRPr="004D3011">
                  <w:t>[Dates From]</w:t>
                </w:r>
              </w:sdtContent>
            </w:sdt>
            <w:r w:rsidR="004D3011" w:rsidRPr="004D3011">
              <w:t>–</w:t>
            </w:r>
            <w:sdt>
              <w:sdtPr>
                <w:id w:val="1482970291"/>
                <w:placeholder>
                  <w:docPart w:val="565ED09CDF3441D5888508E63BFBD524"/>
                </w:placeholder>
                <w:temporary/>
                <w:showingPlcHdr/>
                <w15:appearance w15:val="hidden"/>
              </w:sdtPr>
              <w:sdtContent>
                <w:r w:rsidR="004D3011" w:rsidRPr="004D3011">
                  <w:t>[To]</w:t>
                </w:r>
              </w:sdtContent>
            </w:sdt>
          </w:p>
          <w:p w14:paraId="59D12E9E" w14:textId="77777777" w:rsidR="004D3011" w:rsidRPr="004D3011" w:rsidRDefault="00D6018A" w:rsidP="004D3011">
            <w:sdt>
              <w:sdtPr>
                <w:id w:val="-1480993500"/>
                <w:placeholder>
                  <w:docPart w:val="67513685856942BD818E2603F7B563C0"/>
                </w:placeholder>
                <w:temporary/>
                <w:showingPlcHdr/>
                <w15:appearance w15:val="hidden"/>
              </w:sdtPr>
              <w:sdtContent>
                <w:r w:rsidR="00036450" w:rsidRPr="004D3011">
                  <w:t>[Describe your responsibilities and achievements in terms of impact and results. Use examples but keep in short.]</w:t>
                </w:r>
              </w:sdtContent>
            </w:sdt>
            <w:r w:rsidR="00036450" w:rsidRPr="004D3011">
              <w:t xml:space="preserve"> </w:t>
            </w:r>
          </w:p>
          <w:p w14:paraId="48F63BE3" w14:textId="77777777" w:rsidR="004D3011" w:rsidRDefault="004D3011" w:rsidP="00036450"/>
          <w:sdt>
            <w:sdtPr>
              <w:id w:val="1669594239"/>
              <w:placeholder>
                <w:docPart w:val="A3F434CD10B8455592D9C4D43D2EEFFC"/>
              </w:placeholder>
              <w:temporary/>
              <w:showingPlcHdr/>
              <w15:appearance w15:val="hidden"/>
            </w:sdtPr>
            <w:sdtContent>
              <w:p w14:paraId="29646129" w14:textId="77777777" w:rsidR="00036450" w:rsidRDefault="00180329" w:rsidP="00036450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14:paraId="0AF038BD" w14:textId="77777777" w:rsidR="00036450" w:rsidRPr="004D3011" w:rsidRDefault="00112054" w:rsidP="004D3011">
            <w:pPr>
              <w:rPr>
                <w:color w:val="FFFFFF" w:themeColor="background1"/>
              </w:rPr>
            </w:pPr>
            <w:r w:rsidRPr="00B90CEF">
              <w:rPr>
                <w:noProof/>
                <w:color w:val="000000" w:themeColor="text1"/>
              </w:rPr>
              <w:drawing>
                <wp:inline distT="0" distB="0" distL="0" distR="0" wp14:anchorId="6F6EDDCB" wp14:editId="0B3F976E">
                  <wp:extent cx="3756660" cy="1257300"/>
                  <wp:effectExtent l="0" t="0" r="0" b="0"/>
                  <wp:docPr id="12" name="Chart 12" descr="skills chart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</w:tbl>
    <w:p w14:paraId="4AD0B3DB" w14:textId="77777777" w:rsidR="00D6018A" w:rsidRDefault="00D6018A" w:rsidP="000C45FF">
      <w:pPr>
        <w:tabs>
          <w:tab w:val="left" w:pos="990"/>
        </w:tabs>
      </w:pPr>
    </w:p>
    <w:sectPr w:rsidR="00D6018A" w:rsidSect="000C45FF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6AA08" w14:textId="77777777" w:rsidR="007F7A31" w:rsidRDefault="007F7A31" w:rsidP="000C45FF">
      <w:r>
        <w:separator/>
      </w:r>
    </w:p>
  </w:endnote>
  <w:endnote w:type="continuationSeparator" w:id="0">
    <w:p w14:paraId="635999D3" w14:textId="77777777" w:rsidR="007F7A31" w:rsidRDefault="007F7A31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1ED9E" w14:textId="77777777" w:rsidR="007F7A31" w:rsidRDefault="007F7A31" w:rsidP="000C45FF">
      <w:r>
        <w:separator/>
      </w:r>
    </w:p>
  </w:footnote>
  <w:footnote w:type="continuationSeparator" w:id="0">
    <w:p w14:paraId="20C5A6E8" w14:textId="77777777" w:rsidR="007F7A31" w:rsidRDefault="007F7A31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3FB8F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0AA060B" wp14:editId="75B6C55C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31"/>
    <w:rsid w:val="000028F3"/>
    <w:rsid w:val="00036450"/>
    <w:rsid w:val="00094499"/>
    <w:rsid w:val="000C45FF"/>
    <w:rsid w:val="000E3FD1"/>
    <w:rsid w:val="00112054"/>
    <w:rsid w:val="001317D8"/>
    <w:rsid w:val="001525E1"/>
    <w:rsid w:val="00155D20"/>
    <w:rsid w:val="0017125B"/>
    <w:rsid w:val="00180329"/>
    <w:rsid w:val="0019001F"/>
    <w:rsid w:val="001A74A5"/>
    <w:rsid w:val="001B2ABD"/>
    <w:rsid w:val="001E0391"/>
    <w:rsid w:val="001E1759"/>
    <w:rsid w:val="001F1ECC"/>
    <w:rsid w:val="002014D0"/>
    <w:rsid w:val="00211692"/>
    <w:rsid w:val="002400EB"/>
    <w:rsid w:val="00245D60"/>
    <w:rsid w:val="00256CF7"/>
    <w:rsid w:val="00281FD5"/>
    <w:rsid w:val="002872C5"/>
    <w:rsid w:val="002D3B7E"/>
    <w:rsid w:val="002D607A"/>
    <w:rsid w:val="0030481B"/>
    <w:rsid w:val="003156FC"/>
    <w:rsid w:val="003254B5"/>
    <w:rsid w:val="0033349A"/>
    <w:rsid w:val="0033536F"/>
    <w:rsid w:val="0037121F"/>
    <w:rsid w:val="003910D8"/>
    <w:rsid w:val="003A6B7D"/>
    <w:rsid w:val="003B06CA"/>
    <w:rsid w:val="003E7BBD"/>
    <w:rsid w:val="004071FC"/>
    <w:rsid w:val="00445947"/>
    <w:rsid w:val="004813B3"/>
    <w:rsid w:val="00496591"/>
    <w:rsid w:val="004C63E4"/>
    <w:rsid w:val="004D3011"/>
    <w:rsid w:val="005262AC"/>
    <w:rsid w:val="005A79BE"/>
    <w:rsid w:val="005E39D5"/>
    <w:rsid w:val="00600670"/>
    <w:rsid w:val="0062123A"/>
    <w:rsid w:val="00646E75"/>
    <w:rsid w:val="006771D0"/>
    <w:rsid w:val="00686F99"/>
    <w:rsid w:val="00715FCB"/>
    <w:rsid w:val="00743101"/>
    <w:rsid w:val="00764C9F"/>
    <w:rsid w:val="007775E1"/>
    <w:rsid w:val="00780BEE"/>
    <w:rsid w:val="007867A0"/>
    <w:rsid w:val="007927F5"/>
    <w:rsid w:val="007F1D46"/>
    <w:rsid w:val="007F7A31"/>
    <w:rsid w:val="00802CA0"/>
    <w:rsid w:val="00806C55"/>
    <w:rsid w:val="00896C78"/>
    <w:rsid w:val="008E0CDB"/>
    <w:rsid w:val="00910ADC"/>
    <w:rsid w:val="009260CD"/>
    <w:rsid w:val="00940A66"/>
    <w:rsid w:val="00952C25"/>
    <w:rsid w:val="00A2118D"/>
    <w:rsid w:val="00AD0A50"/>
    <w:rsid w:val="00AD76E2"/>
    <w:rsid w:val="00B20152"/>
    <w:rsid w:val="00B238D3"/>
    <w:rsid w:val="00B359E4"/>
    <w:rsid w:val="00B57D98"/>
    <w:rsid w:val="00B70850"/>
    <w:rsid w:val="00B82C28"/>
    <w:rsid w:val="00BB2463"/>
    <w:rsid w:val="00C066B6"/>
    <w:rsid w:val="00C37BA1"/>
    <w:rsid w:val="00C4674C"/>
    <w:rsid w:val="00C506CF"/>
    <w:rsid w:val="00C72BED"/>
    <w:rsid w:val="00C92929"/>
    <w:rsid w:val="00C9578B"/>
    <w:rsid w:val="00C9606F"/>
    <w:rsid w:val="00CB0055"/>
    <w:rsid w:val="00D2522B"/>
    <w:rsid w:val="00D422DE"/>
    <w:rsid w:val="00D5459D"/>
    <w:rsid w:val="00D6018A"/>
    <w:rsid w:val="00D635FB"/>
    <w:rsid w:val="00D71759"/>
    <w:rsid w:val="00D73F92"/>
    <w:rsid w:val="00D957DC"/>
    <w:rsid w:val="00DA1F4D"/>
    <w:rsid w:val="00DA4455"/>
    <w:rsid w:val="00DD172A"/>
    <w:rsid w:val="00E25A26"/>
    <w:rsid w:val="00E4381A"/>
    <w:rsid w:val="00E55D74"/>
    <w:rsid w:val="00E63B31"/>
    <w:rsid w:val="00EB0C09"/>
    <w:rsid w:val="00EE1154"/>
    <w:rsid w:val="00F5612C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1E991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3E7BBD"/>
    <w:rPr>
      <w:color w:val="704404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navgupta232006@gmail.com" TargetMode="Externa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chart" Target="charts/chart1.xml"/><Relationship Id="rId4" Type="http://schemas.openxmlformats.org/officeDocument/2006/relationships/footnotes" Target="footnotes.xml"/><Relationship Id="rId9" Type="http://schemas.openxmlformats.org/officeDocument/2006/relationships/hyperlink" Target="https://www.linkedin.com/in/arnav-gupta-97612a28a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nav\AppData\Local\Microsoft\Office\16.0\DTS\en-IN%7b8BAADF4D-3CF3-42FE-BF33-EC3E42CF27AB%7d\%7bA145A4A7-1110-4116-83B9-5130911FF75C%7dtf00546271_win32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Skill #5</c:v>
                </c:pt>
                <c:pt idx="1">
                  <c:v>Skill #4</c:v>
                </c:pt>
                <c:pt idx="2">
                  <c:v>Skill #3</c:v>
                </c:pt>
                <c:pt idx="3">
                  <c:v>Skill #2</c:v>
                </c:pt>
                <c:pt idx="4">
                  <c:v>Skill #1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0.5</c:v>
                </c:pt>
                <c:pt idx="1">
                  <c:v>1</c:v>
                </c:pt>
                <c:pt idx="2">
                  <c:v>0.25</c:v>
                </c:pt>
                <c:pt idx="3">
                  <c:v>0.75</c:v>
                </c:pt>
                <c:pt idx="4">
                  <c:v>0.35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1F9E9FF44D74B1181A9636EA3D795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5FCD06-A4E0-47DC-8F63-22747FCA0D33}"/>
      </w:docPartPr>
      <w:docPartBody>
        <w:p w:rsidR="00EC6288" w:rsidRDefault="00EC6288">
          <w:pPr>
            <w:pStyle w:val="81F9E9FF44D74B1181A9636EA3D79595"/>
          </w:pPr>
          <w:r w:rsidRPr="003910D8">
            <w:rPr>
              <w:spacing w:val="23"/>
              <w:w w:val="83"/>
            </w:rPr>
            <w:t>JOB TITLE HER</w:t>
          </w:r>
          <w:r w:rsidRPr="003910D8">
            <w:rPr>
              <w:spacing w:val="34"/>
              <w:w w:val="83"/>
            </w:rPr>
            <w:t>E</w:t>
          </w:r>
        </w:p>
      </w:docPartBody>
    </w:docPart>
    <w:docPart>
      <w:docPartPr>
        <w:name w:val="70B13DBDABF14A47BB81F36F4A4D2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5E566-00CB-475A-B802-731B4D5EA627}"/>
      </w:docPartPr>
      <w:docPartBody>
        <w:p w:rsidR="00EC6288" w:rsidRDefault="00EC6288">
          <w:pPr>
            <w:pStyle w:val="70B13DBDABF14A47BB81F36F4A4D250C"/>
          </w:pPr>
          <w:r w:rsidRPr="00D5459D">
            <w:t>Profile</w:t>
          </w:r>
        </w:p>
      </w:docPartBody>
    </w:docPart>
    <w:docPart>
      <w:docPartPr>
        <w:name w:val="B039D44CA573425EB13CC2027DFEF3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4F2F9-4F29-4B91-B5DF-906B29847B0E}"/>
      </w:docPartPr>
      <w:docPartBody>
        <w:p w:rsidR="00EC6288" w:rsidRDefault="00EC6288">
          <w:pPr>
            <w:pStyle w:val="B039D44CA573425EB13CC2027DFEF3AC"/>
          </w:pPr>
          <w:r w:rsidRPr="00CB0055">
            <w:t>Contact</w:t>
          </w:r>
        </w:p>
      </w:docPartBody>
    </w:docPart>
    <w:docPart>
      <w:docPartPr>
        <w:name w:val="6BF5CB9FAAE54A4C9698C9C4A3A20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6A1187-FAEA-44B5-A1A9-FCA3E8D05E90}"/>
      </w:docPartPr>
      <w:docPartBody>
        <w:p w:rsidR="00EC6288" w:rsidRDefault="00EC6288">
          <w:pPr>
            <w:pStyle w:val="6BF5CB9FAAE54A4C9698C9C4A3A20242"/>
          </w:pPr>
          <w:r w:rsidRPr="004D3011">
            <w:t>PHONE:</w:t>
          </w:r>
        </w:p>
      </w:docPartBody>
    </w:docPart>
    <w:docPart>
      <w:docPartPr>
        <w:name w:val="63EC349E773840D0B28CB8E0B33BD3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1AF815-871B-49CE-9427-2DEE15BDF7FF}"/>
      </w:docPartPr>
      <w:docPartBody>
        <w:p w:rsidR="00EC6288" w:rsidRDefault="00EC6288">
          <w:pPr>
            <w:pStyle w:val="63EC349E773840D0B28CB8E0B33BD33D"/>
          </w:pPr>
          <w:r w:rsidRPr="004D3011">
            <w:t>WEBSITE:</w:t>
          </w:r>
        </w:p>
      </w:docPartBody>
    </w:docPart>
    <w:docPart>
      <w:docPartPr>
        <w:name w:val="AD726D972E5A44E886BB86223ACF2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107DC-624C-427E-ADA1-0440B3A4767F}"/>
      </w:docPartPr>
      <w:docPartBody>
        <w:p w:rsidR="00EC6288" w:rsidRDefault="00EC6288">
          <w:pPr>
            <w:pStyle w:val="AD726D972E5A44E886BB86223ACF2C97"/>
          </w:pPr>
          <w:r>
            <w:t>Website goes here</w:t>
          </w:r>
        </w:p>
      </w:docPartBody>
    </w:docPart>
    <w:docPart>
      <w:docPartPr>
        <w:name w:val="D0AB7A07433641D088028885AC31B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95B05F-785C-4A29-BCF6-9D39123CA3E6}"/>
      </w:docPartPr>
      <w:docPartBody>
        <w:p w:rsidR="00EC6288" w:rsidRDefault="00EC6288">
          <w:pPr>
            <w:pStyle w:val="D0AB7A07433641D088028885AC31B1DB"/>
          </w:pPr>
          <w:r w:rsidRPr="004D3011">
            <w:t>EMAIL:</w:t>
          </w:r>
        </w:p>
      </w:docPartBody>
    </w:docPart>
    <w:docPart>
      <w:docPartPr>
        <w:name w:val="73A2C9A066C749CE96E5C36A2A64E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B0877-30BA-4F9D-A3E1-9908CBC9588D}"/>
      </w:docPartPr>
      <w:docPartBody>
        <w:p w:rsidR="00EC6288" w:rsidRDefault="00EC6288">
          <w:pPr>
            <w:pStyle w:val="73A2C9A066C749CE96E5C36A2A64E880"/>
          </w:pPr>
          <w:r w:rsidRPr="00CB0055">
            <w:t>Hobbies</w:t>
          </w:r>
        </w:p>
      </w:docPartBody>
    </w:docPart>
    <w:docPart>
      <w:docPartPr>
        <w:name w:val="EBAEAA0CC3F944AA8823D71C639EBB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8F4F4-C194-4455-A411-CBDFA8B375AB}"/>
      </w:docPartPr>
      <w:docPartBody>
        <w:p w:rsidR="00EC6288" w:rsidRDefault="00EC6288">
          <w:pPr>
            <w:pStyle w:val="EBAEAA0CC3F944AA8823D71C639EBBB4"/>
          </w:pPr>
          <w:r w:rsidRPr="004D3011">
            <w:t>Hobby #3</w:t>
          </w:r>
        </w:p>
      </w:docPartBody>
    </w:docPart>
    <w:docPart>
      <w:docPartPr>
        <w:name w:val="0DA5A429DE0146D78F45FAC53A9DF0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7EDD58-D694-42AD-A4D7-3C60A021E32E}"/>
      </w:docPartPr>
      <w:docPartBody>
        <w:p w:rsidR="00EC6288" w:rsidRDefault="00EC6288">
          <w:pPr>
            <w:pStyle w:val="0DA5A429DE0146D78F45FAC53A9DF0D0"/>
          </w:pPr>
          <w:r w:rsidRPr="004D3011">
            <w:t>Hobby #4</w:t>
          </w:r>
        </w:p>
      </w:docPartBody>
    </w:docPart>
    <w:docPart>
      <w:docPartPr>
        <w:name w:val="E8D36AD2EBAD41EEA00A6DD7AA3AC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88D04-84FC-4BF0-85DF-8F2A706ACDE0}"/>
      </w:docPartPr>
      <w:docPartBody>
        <w:p w:rsidR="00EC6288" w:rsidRDefault="00EC6288">
          <w:pPr>
            <w:pStyle w:val="E8D36AD2EBAD41EEA00A6DD7AA3AC7DD"/>
          </w:pPr>
          <w:r w:rsidRPr="00036450">
            <w:t>EDUCATION</w:t>
          </w:r>
        </w:p>
      </w:docPartBody>
    </w:docPart>
    <w:docPart>
      <w:docPartPr>
        <w:name w:val="EECD9DD427464E35A01EF5722F3A0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FD936-2FEB-4992-8984-2E85AAF40943}"/>
      </w:docPartPr>
      <w:docPartBody>
        <w:p w:rsidR="00EC6288" w:rsidRDefault="00EC6288">
          <w:pPr>
            <w:pStyle w:val="EECD9DD427464E35A01EF5722F3A0377"/>
          </w:pPr>
          <w:r w:rsidRPr="00036450">
            <w:t>WORK EXPERIENCE</w:t>
          </w:r>
        </w:p>
      </w:docPartBody>
    </w:docPart>
    <w:docPart>
      <w:docPartPr>
        <w:name w:val="16FCA428083845389C0F545A8086F5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C76C50-2CED-4824-9B80-37E648BFEBCF}"/>
      </w:docPartPr>
      <w:docPartBody>
        <w:p w:rsidR="00EC6288" w:rsidRDefault="00EC6288">
          <w:pPr>
            <w:pStyle w:val="16FCA428083845389C0F545A8086F501"/>
          </w:pPr>
          <w:r w:rsidRPr="00036450">
            <w:t>[Company Name]</w:t>
          </w:r>
        </w:p>
      </w:docPartBody>
    </w:docPart>
    <w:docPart>
      <w:docPartPr>
        <w:name w:val="D65958EE7C1C4B06BB76D441FA93D5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F84C7D-21FB-4570-A0E4-333E225F4EDB}"/>
      </w:docPartPr>
      <w:docPartBody>
        <w:p w:rsidR="00EC6288" w:rsidRDefault="00EC6288">
          <w:pPr>
            <w:pStyle w:val="D65958EE7C1C4B06BB76D441FA93D579"/>
          </w:pPr>
          <w:r w:rsidRPr="00036450">
            <w:t>[Job Title]</w:t>
          </w:r>
        </w:p>
      </w:docPartBody>
    </w:docPart>
    <w:docPart>
      <w:docPartPr>
        <w:name w:val="D3A294679B48470DA76D56A80652E8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02E7A4-9B51-4B02-A9BC-2EAEF03572A9}"/>
      </w:docPartPr>
      <w:docPartBody>
        <w:p w:rsidR="00EC6288" w:rsidRDefault="00EC6288">
          <w:pPr>
            <w:pStyle w:val="D3A294679B48470DA76D56A80652E858"/>
          </w:pPr>
          <w:r w:rsidRPr="00036450">
            <w:t>[Dates From]</w:t>
          </w:r>
        </w:p>
      </w:docPartBody>
    </w:docPart>
    <w:docPart>
      <w:docPartPr>
        <w:name w:val="3DE7A5EEE4A3496DBB5FDED496444E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011BF-BB78-414A-9BAA-353D7E4F8CDE}"/>
      </w:docPartPr>
      <w:docPartBody>
        <w:p w:rsidR="00EC6288" w:rsidRDefault="00EC6288">
          <w:pPr>
            <w:pStyle w:val="3DE7A5EEE4A3496DBB5FDED496444E6A"/>
          </w:pPr>
          <w:r w:rsidRPr="00036450">
            <w:t>[To]</w:t>
          </w:r>
        </w:p>
      </w:docPartBody>
    </w:docPart>
    <w:docPart>
      <w:docPartPr>
        <w:name w:val="582CF2FA967049078DC16315831CA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FBBC8-6F4B-498C-AD5F-4394F65845FA}"/>
      </w:docPartPr>
      <w:docPartBody>
        <w:p w:rsidR="00EC6288" w:rsidRDefault="00EC6288">
          <w:pPr>
            <w:pStyle w:val="582CF2FA967049078DC16315831CA372"/>
          </w:pPr>
          <w:r w:rsidRPr="00036450">
            <w:t>[Describe your responsibilities and achievements in terms of impact and results. Use examples but keep in short.]</w:t>
          </w:r>
        </w:p>
      </w:docPartBody>
    </w:docPart>
    <w:docPart>
      <w:docPartPr>
        <w:name w:val="2FDCBF3BEC8D42758791E8BB446842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747CE6-68C2-45A1-B8F9-9308D47B80A7}"/>
      </w:docPartPr>
      <w:docPartBody>
        <w:p w:rsidR="00EC6288" w:rsidRDefault="00EC6288">
          <w:pPr>
            <w:pStyle w:val="2FDCBF3BEC8D42758791E8BB446842FB"/>
          </w:pPr>
          <w:r w:rsidRPr="004D3011">
            <w:t>[Company Name]</w:t>
          </w:r>
        </w:p>
      </w:docPartBody>
    </w:docPart>
    <w:docPart>
      <w:docPartPr>
        <w:name w:val="B13DF57282B34DFF8144B83066734B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A9513A-4FB4-46F7-9334-9C6E23510B5C}"/>
      </w:docPartPr>
      <w:docPartBody>
        <w:p w:rsidR="00EC6288" w:rsidRDefault="00EC6288">
          <w:pPr>
            <w:pStyle w:val="B13DF57282B34DFF8144B83066734B14"/>
          </w:pPr>
          <w:r w:rsidRPr="004D3011">
            <w:t>[Job Title]</w:t>
          </w:r>
        </w:p>
      </w:docPartBody>
    </w:docPart>
    <w:docPart>
      <w:docPartPr>
        <w:name w:val="10639F7EF7A04F80924621889A811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F1D2C8-EBD3-475E-ABF7-BDD9364F7AFE}"/>
      </w:docPartPr>
      <w:docPartBody>
        <w:p w:rsidR="00EC6288" w:rsidRDefault="00EC6288">
          <w:pPr>
            <w:pStyle w:val="10639F7EF7A04F80924621889A8111DF"/>
          </w:pPr>
          <w:r w:rsidRPr="004D3011">
            <w:t>[Dates From]</w:t>
          </w:r>
        </w:p>
      </w:docPartBody>
    </w:docPart>
    <w:docPart>
      <w:docPartPr>
        <w:name w:val="2E9889DEDA0B4F47B98C074EE1F2F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6094F-F583-4F0E-A927-F3804F6F6FEE}"/>
      </w:docPartPr>
      <w:docPartBody>
        <w:p w:rsidR="00EC6288" w:rsidRDefault="00EC6288">
          <w:pPr>
            <w:pStyle w:val="2E9889DEDA0B4F47B98C074EE1F2F196"/>
          </w:pPr>
          <w:r w:rsidRPr="004D3011">
            <w:t>[To]</w:t>
          </w:r>
        </w:p>
      </w:docPartBody>
    </w:docPart>
    <w:docPart>
      <w:docPartPr>
        <w:name w:val="2436127C8F134BDCAC57F3E617B30A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2572-38F4-463D-B3B2-10B4959CEC1C}"/>
      </w:docPartPr>
      <w:docPartBody>
        <w:p w:rsidR="00EC6288" w:rsidRDefault="00EC6288">
          <w:pPr>
            <w:pStyle w:val="2436127C8F134BDCAC57F3E617B30AC5"/>
          </w:pPr>
          <w:r w:rsidRPr="004D3011">
            <w:t>[Describe your responsibilities and achievements in terms of impact and results. Use examples but keep in short.]</w:t>
          </w:r>
        </w:p>
      </w:docPartBody>
    </w:docPart>
    <w:docPart>
      <w:docPartPr>
        <w:name w:val="9B831638B1AC4554A0F0C0956C3BC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F35FB-5048-4948-B2E4-35E9F91F0D53}"/>
      </w:docPartPr>
      <w:docPartBody>
        <w:p w:rsidR="00EC6288" w:rsidRDefault="00EC6288">
          <w:pPr>
            <w:pStyle w:val="9B831638B1AC4554A0F0C0956C3BCB82"/>
          </w:pPr>
          <w:r w:rsidRPr="004D3011">
            <w:t>[Company Name]</w:t>
          </w:r>
        </w:p>
      </w:docPartBody>
    </w:docPart>
    <w:docPart>
      <w:docPartPr>
        <w:name w:val="FDBF76689D1D422B81A43F5537F45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7900D9-C49A-42A5-B02D-A473D45E1772}"/>
      </w:docPartPr>
      <w:docPartBody>
        <w:p w:rsidR="00EC6288" w:rsidRDefault="00EC6288">
          <w:pPr>
            <w:pStyle w:val="FDBF76689D1D422B81A43F5537F45916"/>
          </w:pPr>
          <w:r w:rsidRPr="004D3011">
            <w:t>[Job Title]</w:t>
          </w:r>
        </w:p>
      </w:docPartBody>
    </w:docPart>
    <w:docPart>
      <w:docPartPr>
        <w:name w:val="B4208106CCBC406A9227968F9DEF09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37C711-3B78-4758-B27D-3F0CB1DF7563}"/>
      </w:docPartPr>
      <w:docPartBody>
        <w:p w:rsidR="00EC6288" w:rsidRDefault="00EC6288">
          <w:pPr>
            <w:pStyle w:val="B4208106CCBC406A9227968F9DEF09B6"/>
          </w:pPr>
          <w:r w:rsidRPr="004D3011">
            <w:t>[Dates From]</w:t>
          </w:r>
        </w:p>
      </w:docPartBody>
    </w:docPart>
    <w:docPart>
      <w:docPartPr>
        <w:name w:val="565ED09CDF3441D5888508E63BFBD5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AE92E-9E6F-4E97-8632-FDBBA1E8B539}"/>
      </w:docPartPr>
      <w:docPartBody>
        <w:p w:rsidR="00EC6288" w:rsidRDefault="00EC6288">
          <w:pPr>
            <w:pStyle w:val="565ED09CDF3441D5888508E63BFBD524"/>
          </w:pPr>
          <w:r w:rsidRPr="004D3011">
            <w:t>[To]</w:t>
          </w:r>
        </w:p>
      </w:docPartBody>
    </w:docPart>
    <w:docPart>
      <w:docPartPr>
        <w:name w:val="67513685856942BD818E2603F7B563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51F85-EFA9-4470-AB94-54A5C9E1D6E6}"/>
      </w:docPartPr>
      <w:docPartBody>
        <w:p w:rsidR="00EC6288" w:rsidRDefault="00EC6288">
          <w:pPr>
            <w:pStyle w:val="67513685856942BD818E2603F7B563C0"/>
          </w:pPr>
          <w:r w:rsidRPr="004D3011">
            <w:t>[Describe your responsibilities and achievements in terms of impact and results. Use examples but keep in short.]</w:t>
          </w:r>
        </w:p>
      </w:docPartBody>
    </w:docPart>
    <w:docPart>
      <w:docPartPr>
        <w:name w:val="A3F434CD10B8455592D9C4D43D2EE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B852E-0C7E-4DAA-B775-91C3042E8E2D}"/>
      </w:docPartPr>
      <w:docPartBody>
        <w:p w:rsidR="00EC6288" w:rsidRDefault="00EC6288">
          <w:pPr>
            <w:pStyle w:val="A3F434CD10B8455592D9C4D43D2EEFFC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288"/>
    <w:rsid w:val="00DA4455"/>
    <w:rsid w:val="00EC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020522622884C2F9D62572A5B0A13BB">
    <w:name w:val="B020522622884C2F9D62572A5B0A13BB"/>
  </w:style>
  <w:style w:type="paragraph" w:customStyle="1" w:styleId="81F9E9FF44D74B1181A9636EA3D79595">
    <w:name w:val="81F9E9FF44D74B1181A9636EA3D79595"/>
  </w:style>
  <w:style w:type="paragraph" w:customStyle="1" w:styleId="70B13DBDABF14A47BB81F36F4A4D250C">
    <w:name w:val="70B13DBDABF14A47BB81F36F4A4D250C"/>
  </w:style>
  <w:style w:type="paragraph" w:customStyle="1" w:styleId="AFD54A3F0ED84B87AA1A50C12A1BA720">
    <w:name w:val="AFD54A3F0ED84B87AA1A50C12A1BA720"/>
  </w:style>
  <w:style w:type="paragraph" w:customStyle="1" w:styleId="B039D44CA573425EB13CC2027DFEF3AC">
    <w:name w:val="B039D44CA573425EB13CC2027DFEF3AC"/>
  </w:style>
  <w:style w:type="paragraph" w:customStyle="1" w:styleId="6BF5CB9FAAE54A4C9698C9C4A3A20242">
    <w:name w:val="6BF5CB9FAAE54A4C9698C9C4A3A20242"/>
  </w:style>
  <w:style w:type="paragraph" w:customStyle="1" w:styleId="F9F8070ABD7F4B1487AD90A55E723487">
    <w:name w:val="F9F8070ABD7F4B1487AD90A55E723487"/>
  </w:style>
  <w:style w:type="paragraph" w:customStyle="1" w:styleId="63EC349E773840D0B28CB8E0B33BD33D">
    <w:name w:val="63EC349E773840D0B28CB8E0B33BD33D"/>
  </w:style>
  <w:style w:type="paragraph" w:customStyle="1" w:styleId="AD726D972E5A44E886BB86223ACF2C97">
    <w:name w:val="AD726D972E5A44E886BB86223ACF2C97"/>
  </w:style>
  <w:style w:type="paragraph" w:customStyle="1" w:styleId="D0AB7A07433641D088028885AC31B1DB">
    <w:name w:val="D0AB7A07433641D088028885AC31B1DB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C69149EDD5AC4C2681046B4B5E5FC06E">
    <w:name w:val="C69149EDD5AC4C2681046B4B5E5FC06E"/>
  </w:style>
  <w:style w:type="paragraph" w:customStyle="1" w:styleId="73A2C9A066C749CE96E5C36A2A64E880">
    <w:name w:val="73A2C9A066C749CE96E5C36A2A64E880"/>
  </w:style>
  <w:style w:type="paragraph" w:customStyle="1" w:styleId="F0E909F35660424E8AF34C20745C9D88">
    <w:name w:val="F0E909F35660424E8AF34C20745C9D88"/>
  </w:style>
  <w:style w:type="paragraph" w:customStyle="1" w:styleId="0EF20BF219CA4D0EB4D80E3DA3EDABF5">
    <w:name w:val="0EF20BF219CA4D0EB4D80E3DA3EDABF5"/>
  </w:style>
  <w:style w:type="paragraph" w:customStyle="1" w:styleId="EBAEAA0CC3F944AA8823D71C639EBBB4">
    <w:name w:val="EBAEAA0CC3F944AA8823D71C639EBBB4"/>
  </w:style>
  <w:style w:type="paragraph" w:customStyle="1" w:styleId="0DA5A429DE0146D78F45FAC53A9DF0D0">
    <w:name w:val="0DA5A429DE0146D78F45FAC53A9DF0D0"/>
  </w:style>
  <w:style w:type="paragraph" w:customStyle="1" w:styleId="E8D36AD2EBAD41EEA00A6DD7AA3AC7DD">
    <w:name w:val="E8D36AD2EBAD41EEA00A6DD7AA3AC7DD"/>
  </w:style>
  <w:style w:type="paragraph" w:customStyle="1" w:styleId="37B464619BBE43D8B43487B7D51B99D2">
    <w:name w:val="37B464619BBE43D8B43487B7D51B99D2"/>
  </w:style>
  <w:style w:type="paragraph" w:customStyle="1" w:styleId="1D1A4FBDB93941FBB91790D3CEBFE558">
    <w:name w:val="1D1A4FBDB93941FBB91790D3CEBFE558"/>
  </w:style>
  <w:style w:type="paragraph" w:customStyle="1" w:styleId="7A6AB85162234A50B05EC813052ED9D4">
    <w:name w:val="7A6AB85162234A50B05EC813052ED9D4"/>
  </w:style>
  <w:style w:type="paragraph" w:customStyle="1" w:styleId="871EEAF146484476B7F0959A1D803C87">
    <w:name w:val="871EEAF146484476B7F0959A1D803C87"/>
  </w:style>
  <w:style w:type="paragraph" w:customStyle="1" w:styleId="FD2AC3C63A6344CC923AE56B73C34A64">
    <w:name w:val="FD2AC3C63A6344CC923AE56B73C34A64"/>
  </w:style>
  <w:style w:type="paragraph" w:customStyle="1" w:styleId="0BBCB75E079644E399362F0C3DFF5689">
    <w:name w:val="0BBCB75E079644E399362F0C3DFF5689"/>
  </w:style>
  <w:style w:type="paragraph" w:customStyle="1" w:styleId="BF0E3759448045ABB66D44A3E95886F9">
    <w:name w:val="BF0E3759448045ABB66D44A3E95886F9"/>
  </w:style>
  <w:style w:type="paragraph" w:customStyle="1" w:styleId="EECD9DD427464E35A01EF5722F3A0377">
    <w:name w:val="EECD9DD427464E35A01EF5722F3A0377"/>
  </w:style>
  <w:style w:type="paragraph" w:customStyle="1" w:styleId="16FCA428083845389C0F545A8086F501">
    <w:name w:val="16FCA428083845389C0F545A8086F501"/>
  </w:style>
  <w:style w:type="paragraph" w:customStyle="1" w:styleId="D65958EE7C1C4B06BB76D441FA93D579">
    <w:name w:val="D65958EE7C1C4B06BB76D441FA93D579"/>
  </w:style>
  <w:style w:type="paragraph" w:customStyle="1" w:styleId="D3A294679B48470DA76D56A80652E858">
    <w:name w:val="D3A294679B48470DA76D56A80652E858"/>
  </w:style>
  <w:style w:type="paragraph" w:customStyle="1" w:styleId="3DE7A5EEE4A3496DBB5FDED496444E6A">
    <w:name w:val="3DE7A5EEE4A3496DBB5FDED496444E6A"/>
  </w:style>
  <w:style w:type="paragraph" w:customStyle="1" w:styleId="582CF2FA967049078DC16315831CA372">
    <w:name w:val="582CF2FA967049078DC16315831CA372"/>
  </w:style>
  <w:style w:type="paragraph" w:customStyle="1" w:styleId="2FDCBF3BEC8D42758791E8BB446842FB">
    <w:name w:val="2FDCBF3BEC8D42758791E8BB446842FB"/>
  </w:style>
  <w:style w:type="paragraph" w:customStyle="1" w:styleId="B13DF57282B34DFF8144B83066734B14">
    <w:name w:val="B13DF57282B34DFF8144B83066734B14"/>
  </w:style>
  <w:style w:type="paragraph" w:customStyle="1" w:styleId="10639F7EF7A04F80924621889A8111DF">
    <w:name w:val="10639F7EF7A04F80924621889A8111DF"/>
  </w:style>
  <w:style w:type="paragraph" w:customStyle="1" w:styleId="2E9889DEDA0B4F47B98C074EE1F2F196">
    <w:name w:val="2E9889DEDA0B4F47B98C074EE1F2F196"/>
  </w:style>
  <w:style w:type="paragraph" w:customStyle="1" w:styleId="2436127C8F134BDCAC57F3E617B30AC5">
    <w:name w:val="2436127C8F134BDCAC57F3E617B30AC5"/>
  </w:style>
  <w:style w:type="paragraph" w:customStyle="1" w:styleId="9B831638B1AC4554A0F0C0956C3BCB82">
    <w:name w:val="9B831638B1AC4554A0F0C0956C3BCB82"/>
  </w:style>
  <w:style w:type="paragraph" w:customStyle="1" w:styleId="FDBF76689D1D422B81A43F5537F45916">
    <w:name w:val="FDBF76689D1D422B81A43F5537F45916"/>
  </w:style>
  <w:style w:type="paragraph" w:customStyle="1" w:styleId="B4208106CCBC406A9227968F9DEF09B6">
    <w:name w:val="B4208106CCBC406A9227968F9DEF09B6"/>
  </w:style>
  <w:style w:type="paragraph" w:customStyle="1" w:styleId="565ED09CDF3441D5888508E63BFBD524">
    <w:name w:val="565ED09CDF3441D5888508E63BFBD524"/>
  </w:style>
  <w:style w:type="paragraph" w:customStyle="1" w:styleId="67513685856942BD818E2603F7B563C0">
    <w:name w:val="67513685856942BD818E2603F7B563C0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paragraph" w:customStyle="1" w:styleId="A3F434CD10B8455592D9C4D43D2EEFFC">
    <w:name w:val="A3F434CD10B8455592D9C4D43D2EEF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{A145A4A7-1110-4116-83B9-5130911FF75C}tf00546271_win32</Template>
  <TotalTime>0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2025-03-16T17:12:00Z</dcterms:created>
  <dcterms:modified xsi:type="dcterms:W3CDTF">2025-04-15T20:00:00Z</dcterms:modified>
</cp:coreProperties>
</file>